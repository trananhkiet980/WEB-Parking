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5B949">
      <w:pPr>
        <w:rPr>
          <w:color w:val="000000"/>
        </w:rPr>
      </w:pPr>
      <w:bookmarkStart w:id="0" w:name="_Toc133444457"/>
      <w:bookmarkStart w:id="1" w:name="_Toc387692908"/>
    </w:p>
    <w:p w14:paraId="7BF1EDBF">
      <w:pPr>
        <w:pStyle w:val="42"/>
        <w:outlineLvl w:val="1"/>
        <w:rPr>
          <w:sz w:val="32"/>
          <w:szCs w:val="32"/>
        </w:rPr>
      </w:pPr>
      <w:bookmarkStart w:id="2" w:name="_Toc198758741"/>
      <w:r>
        <w:rPr>
          <w:sz w:val="32"/>
          <w:szCs w:val="32"/>
        </w:rPr>
        <w:t>3.4 Thiết kế giao diện người dùng</w:t>
      </w:r>
      <w:bookmarkEnd w:id="2"/>
    </w:p>
    <w:p w14:paraId="0B3ABC7D">
      <w:pPr>
        <w:pStyle w:val="44"/>
        <w:outlineLvl w:val="2"/>
      </w:pPr>
      <w:bookmarkStart w:id="3" w:name="_Toc198758742"/>
      <w:r>
        <w:t>a. Trang chủ</w:t>
      </w:r>
      <w:bookmarkEnd w:id="3"/>
    </w:p>
    <w:p w14:paraId="675DC3E0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Trang chủ</w:t>
      </w:r>
      <w:r>
        <w:rPr>
          <w:color w:val="000000"/>
          <w:sz w:val="26"/>
          <w:szCs w:val="26"/>
        </w:rPr>
        <w:t xml:space="preserve"> là điểm nhập đầu tiên của người dùng, thiết kế tập trung vào việc giới thiệu dịch vụ và hướng dẫn người dùng đến các chức năng chính:</w:t>
      </w:r>
    </w:p>
    <w:p w14:paraId="1330589F">
      <w:pPr>
        <w:numPr>
          <w:ilvl w:val="0"/>
          <w:numId w:val="2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Hero section</w:t>
      </w:r>
      <w:r>
        <w:rPr>
          <w:color w:val="000000"/>
          <w:sz w:val="26"/>
          <w:szCs w:val="26"/>
        </w:rPr>
        <w:t>: Phần này nổi bật với hình ảnh bãi đỗ xe đẹp, kèm theo slogan và nút kêu gọi hành động (CTA) rõ ràng.</w:t>
      </w:r>
    </w:p>
    <w:p w14:paraId="40C482FC">
      <w:pPr>
        <w:numPr>
          <w:ilvl w:val="0"/>
          <w:numId w:val="2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Tính năng nổi bật:</w:t>
      </w:r>
      <w:r>
        <w:rPr>
          <w:color w:val="000000"/>
          <w:sz w:val="26"/>
          <w:szCs w:val="26"/>
        </w:rPr>
        <w:t xml:space="preserve"> Hiển thị 3-4 tính năng chính của hệ thống như tìm kiếm nhanh, đặt chỗ dễ dàng, thanh toán an toàn.</w:t>
      </w:r>
    </w:p>
    <w:p w14:paraId="4DE1D25D">
      <w:pPr>
        <w:numPr>
          <w:ilvl w:val="0"/>
          <w:numId w:val="2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Bãi đỗ xe nổi bật: </w:t>
      </w:r>
      <w:r>
        <w:rPr>
          <w:color w:val="000000"/>
          <w:sz w:val="26"/>
          <w:szCs w:val="26"/>
        </w:rPr>
        <w:t>Hiển thị một số bãi đỗ xe nổi bật hoặc mới thêm vào hệ thống.</w:t>
      </w:r>
    </w:p>
    <w:p w14:paraId="6B502B4D">
      <w:pPr>
        <w:numPr>
          <w:ilvl w:val="0"/>
          <w:numId w:val="2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Đánh giá từ khách hàng: </w:t>
      </w:r>
      <w:r>
        <w:rPr>
          <w:color w:val="000000"/>
          <w:sz w:val="26"/>
          <w:szCs w:val="26"/>
        </w:rPr>
        <w:t>Hiển thị một số đánh giá tích cực từ người dùng.</w:t>
      </w:r>
    </w:p>
    <w:p w14:paraId="7D9A09ED">
      <w:pPr>
        <w:numPr>
          <w:ilvl w:val="0"/>
          <w:numId w:val="2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Thống kê: </w:t>
      </w:r>
      <w:r>
        <w:rPr>
          <w:color w:val="000000"/>
          <w:sz w:val="26"/>
          <w:szCs w:val="26"/>
        </w:rPr>
        <w:t>Hiển thị các con số ấn tượng như số lượng bãi đỗ xe, số lượng người dùng, tỷ lệ hài lòng.</w:t>
      </w:r>
    </w:p>
    <w:p w14:paraId="197BCAF3">
      <w:pPr>
        <w:numPr>
          <w:ilvl w:val="0"/>
          <w:numId w:val="2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Phần Get In Touch:</w:t>
      </w:r>
      <w:r>
        <w:rPr>
          <w:color w:val="000000"/>
          <w:sz w:val="26"/>
          <w:szCs w:val="26"/>
        </w:rPr>
        <w:t xml:space="preserve"> Form liên hệ đơn giản để người dùng có thể để lại thông tin.</w:t>
      </w:r>
    </w:p>
    <w:p w14:paraId="7329D802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vi-VN"/>
        </w:rPr>
      </w:pPr>
      <w:r>
        <w:rPr>
          <w:rFonts w:ascii="Arial" w:hAnsi="Arial" w:cs="Arial"/>
          <w:color w:val="000000"/>
          <w:sz w:val="22"/>
          <w:szCs w:val="22"/>
        </w:rPr>
        <w:drawing>
          <wp:inline distT="0" distB="0" distL="0" distR="0">
            <wp:extent cx="5788660" cy="3291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6013" cy="329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1883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  <w:lang w:val="vi-VN"/>
        </w:rPr>
      </w:pPr>
      <w:r>
        <w:rPr>
          <w:rFonts w:ascii="Arial" w:hAnsi="Arial" w:cs="Arial"/>
          <w:color w:val="000000"/>
          <w:sz w:val="22"/>
          <w:szCs w:val="22"/>
          <w:lang w:val="vi-VN"/>
        </w:rPr>
        <w:drawing>
          <wp:inline distT="0" distB="0" distL="0" distR="0">
            <wp:extent cx="5791835" cy="2756535"/>
            <wp:effectExtent l="0" t="0" r="0" b="5715"/>
            <wp:docPr id="1522224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438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9DE0">
      <w:pPr>
        <w:rPr>
          <w:color w:val="000000"/>
        </w:rPr>
      </w:pPr>
    </w:p>
    <w:p w14:paraId="67266CCB">
      <w:pPr>
        <w:rPr>
          <w:color w:val="000000"/>
        </w:rPr>
      </w:pPr>
    </w:p>
    <w:p w14:paraId="4828A075">
      <w:pPr>
        <w:pStyle w:val="44"/>
        <w:outlineLvl w:val="2"/>
      </w:pPr>
      <w:bookmarkStart w:id="4" w:name="_Toc198758743"/>
      <w:r>
        <w:t>b. Trang Bãi xe</w:t>
      </w:r>
      <w:bookmarkEnd w:id="4"/>
    </w:p>
    <w:p w14:paraId="59A073E1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Trang Bãi xe</w:t>
      </w:r>
      <w:r>
        <w:rPr>
          <w:color w:val="000000"/>
          <w:sz w:val="26"/>
          <w:szCs w:val="26"/>
        </w:rPr>
        <w:t xml:space="preserve"> là trang chức năng chính, nơi người dùng có thể tìm kiếm và đặt chỗ đỗ xe:</w:t>
      </w:r>
    </w:p>
    <w:p w14:paraId="7B8A7499">
      <w:pPr>
        <w:numPr>
          <w:ilvl w:val="0"/>
          <w:numId w:val="3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Form tìm kiếm:</w:t>
      </w:r>
      <w:r>
        <w:rPr>
          <w:color w:val="000000"/>
          <w:sz w:val="26"/>
          <w:szCs w:val="26"/>
        </w:rPr>
        <w:t xml:space="preserve"> Cho phép người dùng nhập vị trí, chọn ngày và giờ.</w:t>
      </w:r>
    </w:p>
    <w:p w14:paraId="09A80713">
      <w:pPr>
        <w:numPr>
          <w:ilvl w:val="0"/>
          <w:numId w:val="3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Bộ lọc nâng cao: </w:t>
      </w:r>
      <w:r>
        <w:rPr>
          <w:color w:val="000000"/>
          <w:sz w:val="26"/>
          <w:szCs w:val="26"/>
        </w:rPr>
        <w:t>Cho phép lọc kết quả theo giá cả, trạng thái (còn chỗ/hết chỗ), khoảng cách.</w:t>
      </w:r>
    </w:p>
    <w:p w14:paraId="0E241030">
      <w:pPr>
        <w:numPr>
          <w:ilvl w:val="0"/>
          <w:numId w:val="3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Nút định vị vị trí hiện tại: </w:t>
      </w:r>
      <w:r>
        <w:rPr>
          <w:color w:val="000000"/>
          <w:sz w:val="26"/>
          <w:szCs w:val="26"/>
        </w:rPr>
        <w:t>Cho phép lấy vị trí hiện tại của người dùng để tìm kiếm bãi đỗ xe gần nhất.</w:t>
      </w:r>
    </w:p>
    <w:p w14:paraId="188DC254">
      <w:pPr>
        <w:numPr>
          <w:ilvl w:val="0"/>
          <w:numId w:val="3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Danh sách kết quả:</w:t>
      </w:r>
      <w:r>
        <w:rPr>
          <w:color w:val="000000"/>
          <w:sz w:val="26"/>
          <w:szCs w:val="26"/>
        </w:rPr>
        <w:t xml:space="preserve"> Hiển thị danh sách các bãi đỗ xe phù hợp với tiêu chí tìm kiếm.</w:t>
      </w:r>
    </w:p>
    <w:p w14:paraId="1164CF89">
      <w:pPr>
        <w:numPr>
          <w:ilvl w:val="0"/>
          <w:numId w:val="3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Chi tiết bãi đỗ xe:</w:t>
      </w:r>
      <w:r>
        <w:rPr>
          <w:color w:val="000000"/>
          <w:sz w:val="26"/>
          <w:szCs w:val="26"/>
        </w:rPr>
        <w:t xml:space="preserve"> Khi người dùng chọn một bãi đỗ xe, hiển thị thông tin chi tiết và cho phép đặt chỗ.</w:t>
      </w:r>
    </w:p>
    <w:p w14:paraId="58024A85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37A6507">
      <w:pPr>
        <w:spacing w:before="240" w:after="240"/>
        <w:rPr>
          <w:color w:val="000000"/>
        </w:rPr>
      </w:pPr>
      <w:r>
        <w:rPr>
          <w:color w:val="000000"/>
        </w:rPr>
        <w:drawing>
          <wp:inline distT="0" distB="0" distL="0" distR="0">
            <wp:extent cx="5788660" cy="33394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503F">
      <w:pPr>
        <w:spacing w:before="240" w:after="240"/>
        <w:rPr>
          <w:color w:val="000000"/>
        </w:rPr>
      </w:pPr>
    </w:p>
    <w:p w14:paraId="337DAF51">
      <w:pPr>
        <w:spacing w:before="240" w:after="240"/>
        <w:rPr>
          <w:color w:val="000000"/>
        </w:rPr>
      </w:pPr>
    </w:p>
    <w:p w14:paraId="6982A877">
      <w:pPr>
        <w:pStyle w:val="44"/>
        <w:outlineLvl w:val="2"/>
      </w:pPr>
      <w:bookmarkStart w:id="5" w:name="_Toc198758744"/>
      <w:r>
        <w:t>c. Trang Quản lý tài khoản</w:t>
      </w:r>
      <w:bookmarkEnd w:id="5"/>
    </w:p>
    <w:p w14:paraId="5485BEC9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Trang Quản lý tài khoản</w:t>
      </w:r>
      <w:r>
        <w:rPr>
          <w:color w:val="000000"/>
          <w:sz w:val="26"/>
          <w:szCs w:val="26"/>
        </w:rPr>
        <w:t xml:space="preserve"> cho phép người dùng quản lý thông tin cá nhân và theo dõi hoạt động:</w:t>
      </w:r>
    </w:p>
    <w:p w14:paraId="29F511E4">
      <w:pPr>
        <w:numPr>
          <w:ilvl w:val="0"/>
          <w:numId w:val="4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Menu điều hướng:</w:t>
      </w:r>
      <w:r>
        <w:rPr>
          <w:color w:val="000000"/>
          <w:sz w:val="26"/>
          <w:szCs w:val="26"/>
        </w:rPr>
        <w:t xml:space="preserve"> Cho phép chuyển đổi giữa các mục như Thông tin cá nhân, Phương tiện, Lịch sử đặt chỗ, Thông báo.</w:t>
      </w:r>
    </w:p>
    <w:p w14:paraId="39BC2EBF">
      <w:pPr>
        <w:numPr>
          <w:ilvl w:val="0"/>
          <w:numId w:val="4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Phần Thông tin cá nhân:</w:t>
      </w:r>
      <w:r>
        <w:rPr>
          <w:color w:val="000000"/>
          <w:sz w:val="26"/>
          <w:szCs w:val="26"/>
        </w:rPr>
        <w:t xml:space="preserve"> Hiển thị và cho phép chỉnh sửa thông tin cá nhân.</w:t>
      </w:r>
    </w:p>
    <w:p w14:paraId="035A23D7">
      <w:pPr>
        <w:numPr>
          <w:ilvl w:val="0"/>
          <w:numId w:val="4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Phần Phương tiện:</w:t>
      </w:r>
      <w:r>
        <w:rPr>
          <w:color w:val="000000"/>
          <w:sz w:val="26"/>
          <w:szCs w:val="26"/>
        </w:rPr>
        <w:t xml:space="preserve"> Hiển thị danh sách phương tiện và cho phép thêm/sửa/xóa.</w:t>
      </w:r>
    </w:p>
    <w:p w14:paraId="341DA967">
      <w:pPr>
        <w:numPr>
          <w:ilvl w:val="0"/>
          <w:numId w:val="4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Phần Lịch sử đặt chỗ: </w:t>
      </w:r>
      <w:r>
        <w:rPr>
          <w:color w:val="000000"/>
          <w:sz w:val="26"/>
          <w:szCs w:val="26"/>
        </w:rPr>
        <w:t>Hiển thị lịch sử đặt chỗ và trạng thái.</w:t>
      </w:r>
    </w:p>
    <w:p w14:paraId="0B53D8EA">
      <w:pPr>
        <w:numPr>
          <w:ilvl w:val="0"/>
          <w:numId w:val="4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Phần Thông báo: </w:t>
      </w:r>
      <w:r>
        <w:rPr>
          <w:color w:val="000000"/>
          <w:sz w:val="26"/>
          <w:szCs w:val="26"/>
        </w:rPr>
        <w:t>Hiển thị các thông báo từ hệ thống.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p w14:paraId="2BA48911">
      <w:pPr>
        <w:spacing w:before="240" w:after="240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>
            <wp:extent cx="5788660" cy="33394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E59D">
      <w:pPr>
        <w:spacing w:before="240" w:after="240"/>
        <w:rPr>
          <w:color w:val="000000"/>
        </w:rPr>
      </w:pPr>
    </w:p>
    <w:p w14:paraId="2AB552F7">
      <w:pPr>
        <w:pStyle w:val="44"/>
        <w:outlineLvl w:val="2"/>
      </w:pPr>
      <w:bookmarkStart w:id="6" w:name="_Toc198758745"/>
      <w:r>
        <w:t>d. Trang Giới thiệu</w:t>
      </w:r>
      <w:bookmarkEnd w:id="6"/>
    </w:p>
    <w:p w14:paraId="093C8BED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Trang Giới thiệu</w:t>
      </w:r>
      <w:r>
        <w:rPr>
          <w:color w:val="000000"/>
          <w:sz w:val="26"/>
          <w:szCs w:val="26"/>
        </w:rPr>
        <w:t xml:space="preserve"> cung cấp thông tin chi tiết về hệ thống quản lý bãi đỗ xe và giá trị mà nó mang lại:</w:t>
      </w:r>
    </w:p>
    <w:p w14:paraId="72D0AD6E">
      <w:pPr>
        <w:numPr>
          <w:ilvl w:val="0"/>
          <w:numId w:val="5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Banner đầu trang:</w:t>
      </w:r>
      <w:r>
        <w:rPr>
          <w:color w:val="000000"/>
          <w:sz w:val="26"/>
          <w:szCs w:val="26"/>
        </w:rPr>
        <w:t xml:space="preserve"> Hình ảnh thu hút kèm tiêu đề "Về chúng tôi" hoặc "Giới thiệu".</w:t>
      </w:r>
    </w:p>
    <w:p w14:paraId="4A9A46DA">
      <w:pPr>
        <w:numPr>
          <w:ilvl w:val="0"/>
          <w:numId w:val="5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Giới thiệu về dịch vụ:</w:t>
      </w:r>
      <w:r>
        <w:rPr>
          <w:color w:val="000000"/>
          <w:sz w:val="26"/>
          <w:szCs w:val="26"/>
        </w:rPr>
        <w:t xml:space="preserve"> Phần mô tả tổng quan về hệ thống quản lý bãi đỗ xe, tầm nhìn và sứ mệnh.</w:t>
      </w:r>
    </w:p>
    <w:p w14:paraId="1B9CF6A2">
      <w:pPr>
        <w:numPr>
          <w:ilvl w:val="0"/>
          <w:numId w:val="5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Vấn đề của khách hàng:</w:t>
      </w:r>
      <w:r>
        <w:rPr>
          <w:color w:val="000000"/>
          <w:sz w:val="26"/>
          <w:szCs w:val="26"/>
        </w:rPr>
        <w:t xml:space="preserve"> Trình bày các khó khăn mà người dùng thường gặp phải khi tìm kiếm bãi đỗ xe, minh họa bằng hình ảnh hoặc biểu đồ.</w:t>
      </w:r>
    </w:p>
    <w:p w14:paraId="6FAE6BBB">
      <w:pPr>
        <w:numPr>
          <w:ilvl w:val="0"/>
          <w:numId w:val="5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Giải pháp của chúng tôi: </w:t>
      </w:r>
      <w:r>
        <w:rPr>
          <w:color w:val="000000"/>
          <w:sz w:val="26"/>
          <w:szCs w:val="26"/>
        </w:rPr>
        <w:t>Giải thích cách hệ thống giải quyết các vấn đề đó, sử dụng infographic hoặc hình ảnh minh họa.</w:t>
      </w:r>
    </w:p>
    <w:p w14:paraId="1167DEB2">
      <w:pPr>
        <w:numPr>
          <w:ilvl w:val="0"/>
          <w:numId w:val="5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Lợi ích chính: </w:t>
      </w:r>
      <w:r>
        <w:rPr>
          <w:color w:val="000000"/>
          <w:sz w:val="26"/>
          <w:szCs w:val="26"/>
        </w:rPr>
        <w:t>Liệt kê các lợi ích nổi bật khi sử dụng hệ thống, được thiết kế dưới dạng các khối thông tin tương tác.</w:t>
      </w:r>
    </w:p>
    <w:p w14:paraId="58D70C95">
      <w:pPr>
        <w:numPr>
          <w:ilvl w:val="0"/>
          <w:numId w:val="5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Đội ngũ phát triển: </w:t>
      </w:r>
      <w:r>
        <w:rPr>
          <w:color w:val="000000"/>
          <w:sz w:val="26"/>
          <w:szCs w:val="26"/>
        </w:rPr>
        <w:t>Giới thiệu ngắn gọn về đội ngũ phát triển với hình ảnh và vai trò.</w:t>
      </w:r>
    </w:p>
    <w:p w14:paraId="4D0A99A1">
      <w:pPr>
        <w:numPr>
          <w:ilvl w:val="0"/>
          <w:numId w:val="5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Phần Get In Touch:</w:t>
      </w:r>
      <w:r>
        <w:rPr>
          <w:color w:val="000000"/>
          <w:sz w:val="26"/>
          <w:szCs w:val="26"/>
        </w:rPr>
        <w:t xml:space="preserve"> Form liên hệ hoặc nút dẫn đến trang liên hệ.</w:t>
      </w:r>
    </w:p>
    <w:p w14:paraId="209605D3">
      <w:pPr>
        <w:spacing w:after="240"/>
        <w:textAlignment w:val="baseline"/>
        <w:rPr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2"/>
          <w:szCs w:val="22"/>
        </w:rPr>
        <w:drawing>
          <wp:inline distT="0" distB="0" distL="0" distR="0">
            <wp:extent cx="5788660" cy="33318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85BD">
      <w:pPr>
        <w:spacing w:before="240" w:after="240"/>
        <w:rPr>
          <w:color w:val="000000"/>
          <w:lang w:val="vi-VN"/>
        </w:rPr>
      </w:pPr>
    </w:p>
    <w:p w14:paraId="6A7B6BBD">
      <w:pPr>
        <w:pStyle w:val="44"/>
        <w:outlineLvl w:val="2"/>
        <w:rPr>
          <w:lang w:val="vi-VN"/>
        </w:rPr>
      </w:pPr>
      <w:bookmarkStart w:id="7" w:name="_Toc198758746"/>
      <w:r>
        <w:rPr>
          <w:lang w:val="vi-VN"/>
        </w:rPr>
        <w:t>e. Trang Liên hệ</w:t>
      </w:r>
      <w:bookmarkEnd w:id="7"/>
    </w:p>
    <w:p w14:paraId="1BE127D3">
      <w:pPr>
        <w:spacing w:before="240" w:after="240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Trang Liên hệ</w:t>
      </w:r>
      <w:r>
        <w:rPr>
          <w:color w:val="000000"/>
          <w:sz w:val="26"/>
          <w:szCs w:val="26"/>
          <w:lang w:val="vi-VN"/>
        </w:rPr>
        <w:t xml:space="preserve"> được thiết kế để người dùng có thể dễ dàng liên lạc với đội ngũ hỗ trợ:</w:t>
      </w:r>
    </w:p>
    <w:p w14:paraId="27C18E4A">
      <w:pPr>
        <w:numPr>
          <w:ilvl w:val="0"/>
          <w:numId w:val="6"/>
        </w:numPr>
        <w:spacing w:before="240"/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Tiêu đề và mô tả:</w:t>
      </w:r>
      <w:r>
        <w:rPr>
          <w:color w:val="000000"/>
          <w:sz w:val="26"/>
          <w:szCs w:val="26"/>
          <w:lang w:val="vi-VN"/>
        </w:rPr>
        <w:t xml:space="preserve"> Thông điệp chào đón và mục đích của trang liên hệ.</w:t>
      </w:r>
    </w:p>
    <w:p w14:paraId="477C6F0B">
      <w:pPr>
        <w:numPr>
          <w:ilvl w:val="0"/>
          <w:numId w:val="6"/>
        </w:numPr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 xml:space="preserve">Form liên hệ: </w:t>
      </w:r>
      <w:r>
        <w:rPr>
          <w:color w:val="000000"/>
          <w:sz w:val="26"/>
          <w:szCs w:val="26"/>
          <w:lang w:val="vi-VN"/>
        </w:rPr>
        <w:t>Bao gồm các trường họ tên, email, số điện thoại, chủ đề và nội dung tin nhắn.</w:t>
      </w:r>
    </w:p>
    <w:p w14:paraId="0BBCE1C0">
      <w:pPr>
        <w:numPr>
          <w:ilvl w:val="0"/>
          <w:numId w:val="6"/>
        </w:numPr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 xml:space="preserve">Thông tin liên hệ: </w:t>
      </w:r>
      <w:r>
        <w:rPr>
          <w:color w:val="000000"/>
          <w:sz w:val="26"/>
          <w:szCs w:val="26"/>
          <w:lang w:val="vi-VN"/>
        </w:rPr>
        <w:t>Hiển thị địa chỉ, số điện thoại, email hỗ trợ và giờ làm việc.</w:t>
      </w:r>
    </w:p>
    <w:p w14:paraId="682D33AD">
      <w:pPr>
        <w:numPr>
          <w:ilvl w:val="0"/>
          <w:numId w:val="6"/>
        </w:numPr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 xml:space="preserve">Bản đồ: </w:t>
      </w:r>
      <w:r>
        <w:rPr>
          <w:color w:val="000000"/>
          <w:sz w:val="26"/>
          <w:szCs w:val="26"/>
          <w:lang w:val="vi-VN"/>
        </w:rPr>
        <w:t>Nhúng bản đồ Google Maps hiển thị vị trí văn phòng.</w:t>
      </w:r>
    </w:p>
    <w:p w14:paraId="29246524">
      <w:pPr>
        <w:numPr>
          <w:ilvl w:val="0"/>
          <w:numId w:val="6"/>
        </w:numPr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>Liên kết mạng xã hội:</w:t>
      </w:r>
      <w:r>
        <w:rPr>
          <w:color w:val="000000"/>
          <w:sz w:val="26"/>
          <w:szCs w:val="26"/>
          <w:lang w:val="vi-VN"/>
        </w:rPr>
        <w:t xml:space="preserve"> Các biểu tượng dẫn đến các trang mạng xã hội chính thức.</w:t>
      </w:r>
    </w:p>
    <w:p w14:paraId="7448E221">
      <w:pPr>
        <w:numPr>
          <w:ilvl w:val="0"/>
          <w:numId w:val="6"/>
        </w:numPr>
        <w:spacing w:after="240"/>
        <w:textAlignment w:val="baseline"/>
        <w:rPr>
          <w:color w:val="000000"/>
          <w:sz w:val="26"/>
          <w:szCs w:val="26"/>
          <w:lang w:val="vi-VN"/>
        </w:rPr>
      </w:pPr>
      <w:r>
        <w:rPr>
          <w:b/>
          <w:bCs/>
          <w:color w:val="000000"/>
          <w:sz w:val="26"/>
          <w:szCs w:val="26"/>
          <w:lang w:val="vi-VN"/>
        </w:rPr>
        <w:t xml:space="preserve">FAQ: </w:t>
      </w:r>
      <w:r>
        <w:rPr>
          <w:color w:val="000000"/>
          <w:sz w:val="26"/>
          <w:szCs w:val="26"/>
          <w:lang w:val="vi-VN"/>
        </w:rPr>
        <w:t>Các câu hỏi thường gặp và câu trả lời, giúp giải đáp nhanh thắc mắc của người dùng.</w:t>
      </w:r>
    </w:p>
    <w:p w14:paraId="3047BD02">
      <w:pPr>
        <w:spacing w:after="240"/>
        <w:ind w:left="36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1E409721">
      <w:pPr>
        <w:pStyle w:val="23"/>
      </w:pPr>
      <w:r>
        <w:drawing>
          <wp:inline distT="0" distB="0" distL="0" distR="0">
            <wp:extent cx="5791835" cy="3342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24F81">
      <w:pPr>
        <w:rPr>
          <w:color w:val="000000"/>
        </w:rPr>
      </w:pPr>
    </w:p>
    <w:p w14:paraId="7AE0DDE1">
      <w:pPr>
        <w:pStyle w:val="44"/>
        <w:outlineLvl w:val="2"/>
      </w:pPr>
      <w:bookmarkStart w:id="8" w:name="_Toc198758747"/>
      <w:r>
        <w:t>f. Trang Đăng nhập/Đăng ký</w:t>
      </w:r>
      <w:bookmarkEnd w:id="8"/>
    </w:p>
    <w:p w14:paraId="1FACEEA9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Trang Đăng nhập và Đăng ký</w:t>
      </w:r>
      <w:r>
        <w:rPr>
          <w:color w:val="000000"/>
          <w:sz w:val="26"/>
          <w:szCs w:val="26"/>
        </w:rPr>
        <w:t xml:space="preserve"> được thiết kế đơn giản, dễ sử dụng nhưng vẫn đảm bảo tính bảo mật:</w:t>
      </w:r>
    </w:p>
    <w:p w14:paraId="484C8EDA">
      <w:pPr>
        <w:numPr>
          <w:ilvl w:val="0"/>
          <w:numId w:val="7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Đăng nhập</w:t>
      </w:r>
      <w:r>
        <w:rPr>
          <w:color w:val="000000"/>
          <w:sz w:val="26"/>
          <w:szCs w:val="26"/>
        </w:rPr>
        <w:t>:</w:t>
      </w:r>
    </w:p>
    <w:p w14:paraId="3C1129A5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Form đăng nhập với các trường email/tên đăng nhập và mật khẩu</w:t>
      </w:r>
    </w:p>
    <w:p w14:paraId="797780B8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Tùy chọn "Ghi nhớ đăng nhập"</w:t>
      </w:r>
    </w:p>
    <w:p w14:paraId="7892149E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Liên kết "Quên mật khẩu"</w:t>
      </w:r>
    </w:p>
    <w:p w14:paraId="172DE251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Nút đăng nhập nổi bật</w:t>
      </w:r>
    </w:p>
    <w:p w14:paraId="56500D13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Tùy chọn đăng nhập qua các nền tảng xã hội (Google, Facebook)</w:t>
      </w:r>
    </w:p>
    <w:p w14:paraId="58126EF6">
      <w:pPr>
        <w:numPr>
          <w:ilvl w:val="0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Đăng ký</w:t>
      </w:r>
      <w:r>
        <w:rPr>
          <w:color w:val="000000"/>
          <w:sz w:val="26"/>
          <w:szCs w:val="26"/>
        </w:rPr>
        <w:t>:</w:t>
      </w:r>
    </w:p>
    <w:p w14:paraId="5637C422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Form đăng ký với các trường họ tên, email, số điện thoại, mật khẩu và xác nhận mật khẩu</w:t>
      </w:r>
    </w:p>
    <w:p w14:paraId="346C345A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Phần xác nhận đã đọc và đồng ý với điều khoản sử dụng</w:t>
      </w:r>
    </w:p>
    <w:p w14:paraId="36213F08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Nút đăng ký nổi bật</w:t>
      </w:r>
    </w:p>
    <w:p w14:paraId="347BE3AF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Tùy chọn đăng ký qua các nền tảng xã hội</w:t>
      </w:r>
    </w:p>
    <w:p w14:paraId="0FDA78E2">
      <w:pPr>
        <w:numPr>
          <w:ilvl w:val="1"/>
          <w:numId w:val="7"/>
        </w:numPr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Thông báo xác nhận qua email sau khi đăng ký</w:t>
      </w:r>
    </w:p>
    <w:p w14:paraId="4B5C3471">
      <w:pPr>
        <w:numPr>
          <w:ilvl w:val="0"/>
          <w:numId w:val="7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Chuyển đổi</w:t>
      </w:r>
      <w:r>
        <w:rPr>
          <w:color w:val="000000"/>
          <w:sz w:val="26"/>
          <w:szCs w:val="26"/>
        </w:rPr>
        <w:t>: Tùy chọn chuyển đổi giữa đăng nhập và đăng ký dễ dàng.</w:t>
      </w:r>
    </w:p>
    <w:p w14:paraId="3EAF8DF9">
      <w:pPr>
        <w:spacing w:before="240" w:after="240"/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>
            <wp:extent cx="5788660" cy="33159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7039">
      <w:pPr>
        <w:rPr>
          <w:color w:val="000000"/>
        </w:rPr>
      </w:pPr>
    </w:p>
    <w:p w14:paraId="62AB18E4">
      <w:pPr>
        <w:pStyle w:val="44"/>
        <w:outlineLvl w:val="2"/>
        <w:rPr>
          <w:lang w:val="fr-FR"/>
        </w:rPr>
      </w:pPr>
      <w:bookmarkStart w:id="9" w:name="_Toc198758748"/>
      <w:r>
        <w:rPr>
          <w:lang w:val="fr-FR"/>
        </w:rPr>
        <w:t>g. Trang Chi tiết bãi đỗ xe</w:t>
      </w:r>
      <w:bookmarkEnd w:id="9"/>
    </w:p>
    <w:p w14:paraId="58E6C91B">
      <w:pPr>
        <w:spacing w:before="240" w:after="240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>Trang Chi tiết bãi đỗ xe</w:t>
      </w:r>
      <w:r>
        <w:rPr>
          <w:color w:val="000000"/>
          <w:sz w:val="26"/>
          <w:szCs w:val="26"/>
          <w:lang w:val="fr-FR"/>
        </w:rPr>
        <w:t xml:space="preserve"> hiển thị thông tin đầy đủ về một bãi đỗ xe cụ thể và cho phép người dùng đặt chỗ:</w:t>
      </w:r>
    </w:p>
    <w:p w14:paraId="28BDE854">
      <w:pPr>
        <w:numPr>
          <w:ilvl w:val="0"/>
          <w:numId w:val="8"/>
        </w:numPr>
        <w:spacing w:before="240"/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>Hình ảnh:</w:t>
      </w:r>
      <w:r>
        <w:rPr>
          <w:color w:val="000000"/>
          <w:sz w:val="26"/>
          <w:szCs w:val="26"/>
          <w:lang w:val="fr-FR"/>
        </w:rPr>
        <w:t xml:space="preserve"> Hiển thị hình ảnh chất lượng cao của bãi đỗ xe, có thể xem dưới dạng slideshow.</w:t>
      </w:r>
    </w:p>
    <w:p w14:paraId="188697FD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 xml:space="preserve">Thông tin cơ bản: </w:t>
      </w:r>
      <w:r>
        <w:rPr>
          <w:color w:val="000000"/>
          <w:sz w:val="26"/>
          <w:szCs w:val="26"/>
          <w:lang w:val="fr-FR"/>
        </w:rPr>
        <w:t>Tên, địa chỉ, đánh giá trung bình, số lượng chỗ trống còn lại.</w:t>
      </w:r>
    </w:p>
    <w:p w14:paraId="7E818499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 xml:space="preserve">Giá cả: </w:t>
      </w:r>
      <w:r>
        <w:rPr>
          <w:color w:val="000000"/>
          <w:sz w:val="26"/>
          <w:szCs w:val="26"/>
          <w:lang w:val="fr-FR"/>
        </w:rPr>
        <w:t>Hiển thị rõ ràng giá theo giờ/ngày và các gói ưu đãi (nếu có).</w:t>
      </w:r>
    </w:p>
    <w:p w14:paraId="49C8CA8E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>Mô tả:</w:t>
      </w:r>
      <w:r>
        <w:rPr>
          <w:color w:val="000000"/>
          <w:sz w:val="26"/>
          <w:szCs w:val="26"/>
          <w:lang w:val="fr-FR"/>
        </w:rPr>
        <w:t xml:space="preserve"> Thông tin chi tiết về bãi đỗ xe, cơ sở vật chất, dịch vụ đi kèm.</w:t>
      </w:r>
    </w:p>
    <w:p w14:paraId="370F95DC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 xml:space="preserve">Đánh giá: </w:t>
      </w:r>
      <w:r>
        <w:rPr>
          <w:color w:val="000000"/>
          <w:sz w:val="26"/>
          <w:szCs w:val="26"/>
          <w:lang w:val="fr-FR"/>
        </w:rPr>
        <w:t>Hiển thị đánh giá và bình luận của người dùng đã sử dụng bãi đỗ xe.</w:t>
      </w:r>
    </w:p>
    <w:p w14:paraId="6BF4DE74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 xml:space="preserve">Form đặt chỗ: </w:t>
      </w:r>
      <w:r>
        <w:rPr>
          <w:color w:val="000000"/>
          <w:sz w:val="26"/>
          <w:szCs w:val="26"/>
          <w:lang w:val="fr-FR"/>
        </w:rPr>
        <w:t>Cho phép chọn ngày, giờ, phương tiện và xác nhận đặt chỗ.</w:t>
      </w:r>
    </w:p>
    <w:p w14:paraId="2C06F78F">
      <w:pPr>
        <w:numPr>
          <w:ilvl w:val="0"/>
          <w:numId w:val="8"/>
        </w:numPr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>Thông tin bổ sung:</w:t>
      </w:r>
      <w:r>
        <w:rPr>
          <w:color w:val="000000"/>
          <w:sz w:val="26"/>
          <w:szCs w:val="26"/>
          <w:lang w:val="fr-FR"/>
        </w:rPr>
        <w:t xml:space="preserve"> Chính sách hủy, hướng dẫn sử dụng, câu hỏi thường gặp.</w:t>
      </w:r>
    </w:p>
    <w:p w14:paraId="225406B0">
      <w:pPr>
        <w:numPr>
          <w:ilvl w:val="0"/>
          <w:numId w:val="8"/>
        </w:numPr>
        <w:spacing w:after="240"/>
        <w:textAlignment w:val="baseline"/>
        <w:rPr>
          <w:color w:val="000000"/>
          <w:sz w:val="26"/>
          <w:szCs w:val="26"/>
          <w:lang w:val="fr-FR"/>
        </w:rPr>
      </w:pPr>
      <w:r>
        <w:rPr>
          <w:b/>
          <w:bCs/>
          <w:color w:val="000000"/>
          <w:sz w:val="26"/>
          <w:szCs w:val="26"/>
          <w:lang w:val="fr-FR"/>
        </w:rPr>
        <w:t>Vị trí trên bản đồ:</w:t>
      </w:r>
      <w:r>
        <w:rPr>
          <w:color w:val="000000"/>
          <w:sz w:val="26"/>
          <w:szCs w:val="26"/>
          <w:lang w:val="fr-FR"/>
        </w:rPr>
        <w:t xml:space="preserve"> Hiển thị vị trí chính xác trên bản đồ Google Maps.</w:t>
      </w:r>
    </w:p>
    <w:p w14:paraId="3CDD61CA">
      <w:pPr>
        <w:rPr>
          <w:color w:val="000000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drawing>
          <wp:inline distT="0" distB="0" distL="0" distR="0">
            <wp:extent cx="5791835" cy="3265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24A21">
      <w:pPr>
        <w:rPr>
          <w:color w:val="000000"/>
        </w:rPr>
      </w:pPr>
    </w:p>
    <w:p w14:paraId="67092730">
      <w:pPr>
        <w:rPr>
          <w:color w:val="000000"/>
        </w:rPr>
      </w:pPr>
      <w:r>
        <w:rPr>
          <w:color w:val="000000"/>
        </w:rPr>
        <w:drawing>
          <wp:inline distT="0" distB="0" distL="0" distR="0">
            <wp:extent cx="5788660" cy="333184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C8F3">
      <w:pPr>
        <w:rPr>
          <w:color w:val="000000"/>
        </w:rPr>
      </w:pPr>
    </w:p>
    <w:p w14:paraId="10E1E9FB">
      <w:pPr>
        <w:rPr>
          <w:color w:val="000000"/>
        </w:rPr>
      </w:pPr>
    </w:p>
    <w:p w14:paraId="7338D810">
      <w:pPr>
        <w:rPr>
          <w:color w:val="000000"/>
        </w:rPr>
      </w:pPr>
    </w:p>
    <w:p w14:paraId="13FD6418">
      <w:pPr>
        <w:pStyle w:val="44"/>
        <w:outlineLvl w:val="2"/>
      </w:pPr>
      <w:bookmarkStart w:id="10" w:name="_Toc198758749"/>
      <w:r>
        <w:t>h. Giao diện Quản trị viên</w:t>
      </w:r>
      <w:bookmarkEnd w:id="10"/>
    </w:p>
    <w:p w14:paraId="7AF59ACC">
      <w:pPr>
        <w:spacing w:before="240" w:after="240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Giao diện Quản trị viên </w:t>
      </w:r>
      <w:r>
        <w:rPr>
          <w:color w:val="000000"/>
          <w:sz w:val="26"/>
          <w:szCs w:val="26"/>
        </w:rPr>
        <w:t>được thiết kế riêng biệt để quản lý toàn bộ hệ thống:</w:t>
      </w:r>
    </w:p>
    <w:p w14:paraId="3B407926">
      <w:pPr>
        <w:numPr>
          <w:ilvl w:val="0"/>
          <w:numId w:val="9"/>
        </w:numPr>
        <w:spacing w:before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Dashboard:</w:t>
      </w:r>
      <w:r>
        <w:rPr>
          <w:color w:val="000000"/>
          <w:sz w:val="26"/>
          <w:szCs w:val="26"/>
        </w:rPr>
        <w:t xml:space="preserve"> Hiển thị tổng quan các thông số quan trọng như số lượng người dùng, bãi đỗ xe, đặt chỗ, doanh thu.</w:t>
      </w:r>
    </w:p>
    <w:p w14:paraId="33747601">
      <w:pPr>
        <w:numPr>
          <w:ilvl w:val="0"/>
          <w:numId w:val="9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Quản lý người dùng:</w:t>
      </w:r>
      <w:r>
        <w:rPr>
          <w:color w:val="000000"/>
          <w:sz w:val="26"/>
          <w:szCs w:val="26"/>
        </w:rPr>
        <w:t xml:space="preserve"> Danh sách người dùng, tìm kiếm, lọc, xem chi tiết và thao tác (vô hiệu hóa/kích hoạt tài khoản).</w:t>
      </w:r>
    </w:p>
    <w:p w14:paraId="15DFDDFB">
      <w:pPr>
        <w:numPr>
          <w:ilvl w:val="0"/>
          <w:numId w:val="9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Quản lý bãi đỗ xe:</w:t>
      </w:r>
      <w:r>
        <w:rPr>
          <w:color w:val="000000"/>
          <w:sz w:val="26"/>
          <w:szCs w:val="26"/>
        </w:rPr>
        <w:t xml:space="preserve"> Danh sách bãi đỗ xe, thêm mới, chỉnh sửa, xóa, cập nhật trạng thái và số lượng chỗ trống.</w:t>
      </w:r>
    </w:p>
    <w:p w14:paraId="4853A2F3">
      <w:pPr>
        <w:numPr>
          <w:ilvl w:val="0"/>
          <w:numId w:val="9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Quản lý đặt chỗ:</w:t>
      </w:r>
      <w:r>
        <w:rPr>
          <w:color w:val="000000"/>
          <w:sz w:val="26"/>
          <w:szCs w:val="26"/>
        </w:rPr>
        <w:t xml:space="preserve"> Danh sách đặt chỗ, lọc theo trạng thái, xác nhận hoặc hủy đặt chỗ.</w:t>
      </w:r>
    </w:p>
    <w:p w14:paraId="4B9F2A08">
      <w:pPr>
        <w:numPr>
          <w:ilvl w:val="0"/>
          <w:numId w:val="9"/>
        </w:numPr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Báo cáo và thống kê:</w:t>
      </w:r>
      <w:r>
        <w:rPr>
          <w:color w:val="000000"/>
          <w:sz w:val="26"/>
          <w:szCs w:val="26"/>
        </w:rPr>
        <w:t xml:space="preserve"> Biểu đồ và báo cáo về doanh thu, tỷ lệ sử dụng, đánh giá của người dùng.</w:t>
      </w:r>
    </w:p>
    <w:p w14:paraId="0288701C">
      <w:pPr>
        <w:numPr>
          <w:ilvl w:val="0"/>
          <w:numId w:val="9"/>
        </w:numPr>
        <w:spacing w:after="240"/>
        <w:textAlignment w:val="baseline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Cấu hình hệ thống: </w:t>
      </w:r>
      <w:r>
        <w:rPr>
          <w:color w:val="000000"/>
          <w:sz w:val="26"/>
          <w:szCs w:val="26"/>
        </w:rPr>
        <w:t>Thiết lập các thông số của hệ thống, quản lý nội dung trang chủ và trang giới thiệu.</w:t>
      </w:r>
    </w:p>
    <w:p w14:paraId="4B1EF0B8">
      <w:pPr>
        <w:rPr>
          <w:sz w:val="26"/>
          <w:szCs w:val="26"/>
        </w:rPr>
      </w:pPr>
      <w:r>
        <w:drawing>
          <wp:inline distT="0" distB="0" distL="0" distR="0">
            <wp:extent cx="5788660" cy="33477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09BA1F74">
      <w:pPr>
        <w:spacing w:after="200" w:line="276" w:lineRule="auto"/>
        <w:rPr>
          <w:b/>
          <w:sz w:val="32"/>
          <w:szCs w:val="32"/>
          <w:lang w:val="vi-VN"/>
        </w:rPr>
      </w:pPr>
      <w:bookmarkStart w:id="11" w:name="_GoBack"/>
      <w:bookmarkEnd w:id="11"/>
    </w:p>
    <w:sectPr>
      <w:headerReference r:id="rId5" w:type="default"/>
      <w:pgSz w:w="12240" w:h="15840"/>
      <w:pgMar w:top="1985" w:right="1134" w:bottom="1701" w:left="1985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75520606"/>
      <w:docPartObj>
        <w:docPartGallery w:val="AutoText"/>
      </w:docPartObj>
    </w:sdtPr>
    <w:sdtContent>
      <w:p w14:paraId="695D5A9B">
        <w:pPr>
          <w:pStyle w:val="2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3D69E65E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47883"/>
    <w:multiLevelType w:val="multilevel"/>
    <w:tmpl w:val="021478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E57702"/>
    <w:multiLevelType w:val="multilevel"/>
    <w:tmpl w:val="0BE577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6A629F"/>
    <w:multiLevelType w:val="multilevel"/>
    <w:tmpl w:val="186A629F"/>
    <w:lvl w:ilvl="0" w:tentative="0">
      <w:start w:val="1"/>
      <w:numFmt w:val="decimal"/>
      <w:pStyle w:val="2"/>
      <w:suff w:val="space"/>
      <w:lvlText w:val="Chapter %1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abstractNum w:abstractNumId="3">
    <w:nsid w:val="3B741192"/>
    <w:multiLevelType w:val="multilevel"/>
    <w:tmpl w:val="3B7411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DA06243"/>
    <w:multiLevelType w:val="multilevel"/>
    <w:tmpl w:val="3DA06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DF33699"/>
    <w:multiLevelType w:val="multilevel"/>
    <w:tmpl w:val="4DF336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29D6304"/>
    <w:multiLevelType w:val="multilevel"/>
    <w:tmpl w:val="629D63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C9E492F"/>
    <w:multiLevelType w:val="multilevel"/>
    <w:tmpl w:val="6C9E49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67D79DD"/>
    <w:multiLevelType w:val="multilevel"/>
    <w:tmpl w:val="767D7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attachedTemplate r:id="rId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958"/>
    <w:rsid w:val="00000FCE"/>
    <w:rsid w:val="00002993"/>
    <w:rsid w:val="00011B06"/>
    <w:rsid w:val="00016FEA"/>
    <w:rsid w:val="00022D09"/>
    <w:rsid w:val="00024496"/>
    <w:rsid w:val="00031B86"/>
    <w:rsid w:val="00031F3E"/>
    <w:rsid w:val="00033176"/>
    <w:rsid w:val="00037151"/>
    <w:rsid w:val="0004096E"/>
    <w:rsid w:val="000419EB"/>
    <w:rsid w:val="0004316B"/>
    <w:rsid w:val="0004640C"/>
    <w:rsid w:val="00046B27"/>
    <w:rsid w:val="00050208"/>
    <w:rsid w:val="000510FF"/>
    <w:rsid w:val="00051361"/>
    <w:rsid w:val="00051807"/>
    <w:rsid w:val="000552C1"/>
    <w:rsid w:val="000558E1"/>
    <w:rsid w:val="00056D58"/>
    <w:rsid w:val="00065ED2"/>
    <w:rsid w:val="0007055B"/>
    <w:rsid w:val="000705E6"/>
    <w:rsid w:val="00070708"/>
    <w:rsid w:val="000723B0"/>
    <w:rsid w:val="0007292F"/>
    <w:rsid w:val="00073830"/>
    <w:rsid w:val="00074DA9"/>
    <w:rsid w:val="00084186"/>
    <w:rsid w:val="00087A18"/>
    <w:rsid w:val="000911F6"/>
    <w:rsid w:val="000929C2"/>
    <w:rsid w:val="00093924"/>
    <w:rsid w:val="000A49FE"/>
    <w:rsid w:val="000B1A59"/>
    <w:rsid w:val="000B2F32"/>
    <w:rsid w:val="000B4024"/>
    <w:rsid w:val="000B7362"/>
    <w:rsid w:val="000C4E22"/>
    <w:rsid w:val="000D00C8"/>
    <w:rsid w:val="000D1E1E"/>
    <w:rsid w:val="000D3425"/>
    <w:rsid w:val="000D5ADD"/>
    <w:rsid w:val="000D76A4"/>
    <w:rsid w:val="000D7EFB"/>
    <w:rsid w:val="000E5525"/>
    <w:rsid w:val="000E577D"/>
    <w:rsid w:val="000E6247"/>
    <w:rsid w:val="000F33F1"/>
    <w:rsid w:val="000F3E31"/>
    <w:rsid w:val="000F5E65"/>
    <w:rsid w:val="000F7634"/>
    <w:rsid w:val="00107B78"/>
    <w:rsid w:val="001138F6"/>
    <w:rsid w:val="00117C89"/>
    <w:rsid w:val="00126E16"/>
    <w:rsid w:val="00131EBF"/>
    <w:rsid w:val="00137133"/>
    <w:rsid w:val="00141678"/>
    <w:rsid w:val="001422CE"/>
    <w:rsid w:val="00146D62"/>
    <w:rsid w:val="00153D17"/>
    <w:rsid w:val="00164CE2"/>
    <w:rsid w:val="001726AD"/>
    <w:rsid w:val="00172962"/>
    <w:rsid w:val="00183E9C"/>
    <w:rsid w:val="00191C5B"/>
    <w:rsid w:val="001935DD"/>
    <w:rsid w:val="001939C7"/>
    <w:rsid w:val="00193F4D"/>
    <w:rsid w:val="0019565A"/>
    <w:rsid w:val="00195E9F"/>
    <w:rsid w:val="0019764B"/>
    <w:rsid w:val="001A0E66"/>
    <w:rsid w:val="001A6385"/>
    <w:rsid w:val="001B0607"/>
    <w:rsid w:val="001B2956"/>
    <w:rsid w:val="001C34B8"/>
    <w:rsid w:val="001C5B38"/>
    <w:rsid w:val="001C7F70"/>
    <w:rsid w:val="001D6296"/>
    <w:rsid w:val="001E40EF"/>
    <w:rsid w:val="001E54C8"/>
    <w:rsid w:val="001E5681"/>
    <w:rsid w:val="001E7B3D"/>
    <w:rsid w:val="001F11DB"/>
    <w:rsid w:val="001F53C1"/>
    <w:rsid w:val="00204AE4"/>
    <w:rsid w:val="0020507E"/>
    <w:rsid w:val="00207209"/>
    <w:rsid w:val="00207DC2"/>
    <w:rsid w:val="00207F13"/>
    <w:rsid w:val="002162EB"/>
    <w:rsid w:val="00221FBE"/>
    <w:rsid w:val="002325EF"/>
    <w:rsid w:val="00241889"/>
    <w:rsid w:val="00244409"/>
    <w:rsid w:val="002469A2"/>
    <w:rsid w:val="002474B1"/>
    <w:rsid w:val="002508E2"/>
    <w:rsid w:val="00252F26"/>
    <w:rsid w:val="00253382"/>
    <w:rsid w:val="0025370B"/>
    <w:rsid w:val="00255880"/>
    <w:rsid w:val="002566D6"/>
    <w:rsid w:val="002577E2"/>
    <w:rsid w:val="00257BAB"/>
    <w:rsid w:val="00261B80"/>
    <w:rsid w:val="00263FBA"/>
    <w:rsid w:val="00267B63"/>
    <w:rsid w:val="00267EA9"/>
    <w:rsid w:val="00272BFE"/>
    <w:rsid w:val="00275D20"/>
    <w:rsid w:val="00283DE9"/>
    <w:rsid w:val="0028762F"/>
    <w:rsid w:val="00291721"/>
    <w:rsid w:val="00293286"/>
    <w:rsid w:val="002A1182"/>
    <w:rsid w:val="002A6903"/>
    <w:rsid w:val="002A6AD9"/>
    <w:rsid w:val="002B2A39"/>
    <w:rsid w:val="002B352E"/>
    <w:rsid w:val="002B66F0"/>
    <w:rsid w:val="002C4762"/>
    <w:rsid w:val="002C553B"/>
    <w:rsid w:val="002D373E"/>
    <w:rsid w:val="002D3B09"/>
    <w:rsid w:val="002D4629"/>
    <w:rsid w:val="002D48AF"/>
    <w:rsid w:val="002D796D"/>
    <w:rsid w:val="002D7A7D"/>
    <w:rsid w:val="002E3098"/>
    <w:rsid w:val="002E3124"/>
    <w:rsid w:val="002E3DED"/>
    <w:rsid w:val="002F1756"/>
    <w:rsid w:val="002F17BE"/>
    <w:rsid w:val="002F7523"/>
    <w:rsid w:val="00300B40"/>
    <w:rsid w:val="00300D61"/>
    <w:rsid w:val="00301AC0"/>
    <w:rsid w:val="00304271"/>
    <w:rsid w:val="00306E5C"/>
    <w:rsid w:val="00313A5C"/>
    <w:rsid w:val="003158DD"/>
    <w:rsid w:val="003218FF"/>
    <w:rsid w:val="00326CA7"/>
    <w:rsid w:val="003304F2"/>
    <w:rsid w:val="00333D87"/>
    <w:rsid w:val="00334CB2"/>
    <w:rsid w:val="003355F3"/>
    <w:rsid w:val="00342C2E"/>
    <w:rsid w:val="003534E0"/>
    <w:rsid w:val="00354450"/>
    <w:rsid w:val="00355411"/>
    <w:rsid w:val="003563CD"/>
    <w:rsid w:val="00361EFA"/>
    <w:rsid w:val="00365C3F"/>
    <w:rsid w:val="0037309D"/>
    <w:rsid w:val="00374E9E"/>
    <w:rsid w:val="0038489D"/>
    <w:rsid w:val="003859C9"/>
    <w:rsid w:val="003877AA"/>
    <w:rsid w:val="003878FD"/>
    <w:rsid w:val="00390EEB"/>
    <w:rsid w:val="00393062"/>
    <w:rsid w:val="00395FBB"/>
    <w:rsid w:val="003B5E8D"/>
    <w:rsid w:val="003B6170"/>
    <w:rsid w:val="003B62B5"/>
    <w:rsid w:val="003C4867"/>
    <w:rsid w:val="003C4CE6"/>
    <w:rsid w:val="003C7D83"/>
    <w:rsid w:val="003D6B84"/>
    <w:rsid w:val="003E295A"/>
    <w:rsid w:val="003E38B2"/>
    <w:rsid w:val="003E65B2"/>
    <w:rsid w:val="003F1525"/>
    <w:rsid w:val="003F1963"/>
    <w:rsid w:val="003F6E86"/>
    <w:rsid w:val="00400DE0"/>
    <w:rsid w:val="0040117F"/>
    <w:rsid w:val="004031E6"/>
    <w:rsid w:val="00404185"/>
    <w:rsid w:val="004049E8"/>
    <w:rsid w:val="0041247C"/>
    <w:rsid w:val="0041295D"/>
    <w:rsid w:val="00413511"/>
    <w:rsid w:val="00415743"/>
    <w:rsid w:val="00420650"/>
    <w:rsid w:val="00424D0D"/>
    <w:rsid w:val="00426AA3"/>
    <w:rsid w:val="00432C53"/>
    <w:rsid w:val="00437207"/>
    <w:rsid w:val="0044224A"/>
    <w:rsid w:val="004508F8"/>
    <w:rsid w:val="0045343E"/>
    <w:rsid w:val="00453AB1"/>
    <w:rsid w:val="0046015E"/>
    <w:rsid w:val="004628C9"/>
    <w:rsid w:val="00473A28"/>
    <w:rsid w:val="004759D6"/>
    <w:rsid w:val="00477E59"/>
    <w:rsid w:val="0048022F"/>
    <w:rsid w:val="00481CFD"/>
    <w:rsid w:val="004867A9"/>
    <w:rsid w:val="00486F12"/>
    <w:rsid w:val="00487BB5"/>
    <w:rsid w:val="004939FC"/>
    <w:rsid w:val="004A167F"/>
    <w:rsid w:val="004A3318"/>
    <w:rsid w:val="004A5EA2"/>
    <w:rsid w:val="004A7036"/>
    <w:rsid w:val="004A7C39"/>
    <w:rsid w:val="004B4EAF"/>
    <w:rsid w:val="004C013B"/>
    <w:rsid w:val="004C1119"/>
    <w:rsid w:val="004C2769"/>
    <w:rsid w:val="004C3276"/>
    <w:rsid w:val="004C36D1"/>
    <w:rsid w:val="004D2747"/>
    <w:rsid w:val="004D5783"/>
    <w:rsid w:val="004D5BD6"/>
    <w:rsid w:val="004D739C"/>
    <w:rsid w:val="004E0778"/>
    <w:rsid w:val="004E3C16"/>
    <w:rsid w:val="004E4540"/>
    <w:rsid w:val="004E5490"/>
    <w:rsid w:val="004F11F1"/>
    <w:rsid w:val="004F5552"/>
    <w:rsid w:val="004F6958"/>
    <w:rsid w:val="00503FE0"/>
    <w:rsid w:val="0050649D"/>
    <w:rsid w:val="00512F1C"/>
    <w:rsid w:val="0051326F"/>
    <w:rsid w:val="00516479"/>
    <w:rsid w:val="00525049"/>
    <w:rsid w:val="005251AA"/>
    <w:rsid w:val="00526CE7"/>
    <w:rsid w:val="00527ED3"/>
    <w:rsid w:val="00530F14"/>
    <w:rsid w:val="005329D6"/>
    <w:rsid w:val="00540BAF"/>
    <w:rsid w:val="005420EA"/>
    <w:rsid w:val="0054575B"/>
    <w:rsid w:val="00550A09"/>
    <w:rsid w:val="00551630"/>
    <w:rsid w:val="005532D0"/>
    <w:rsid w:val="00560E8D"/>
    <w:rsid w:val="00562082"/>
    <w:rsid w:val="00570642"/>
    <w:rsid w:val="005763EF"/>
    <w:rsid w:val="005862E7"/>
    <w:rsid w:val="00590F7F"/>
    <w:rsid w:val="00593511"/>
    <w:rsid w:val="00594A25"/>
    <w:rsid w:val="005A0BED"/>
    <w:rsid w:val="005A1665"/>
    <w:rsid w:val="005A5388"/>
    <w:rsid w:val="005B0417"/>
    <w:rsid w:val="005B04B6"/>
    <w:rsid w:val="005B0D7B"/>
    <w:rsid w:val="005B1EFC"/>
    <w:rsid w:val="005B37DF"/>
    <w:rsid w:val="005C0006"/>
    <w:rsid w:val="005C522E"/>
    <w:rsid w:val="005D1530"/>
    <w:rsid w:val="005D5C20"/>
    <w:rsid w:val="005D6FD4"/>
    <w:rsid w:val="005F6116"/>
    <w:rsid w:val="006010F7"/>
    <w:rsid w:val="0060439B"/>
    <w:rsid w:val="0060539A"/>
    <w:rsid w:val="00610601"/>
    <w:rsid w:val="00610DEA"/>
    <w:rsid w:val="00611325"/>
    <w:rsid w:val="006130E4"/>
    <w:rsid w:val="006150A4"/>
    <w:rsid w:val="00615A37"/>
    <w:rsid w:val="006164E7"/>
    <w:rsid w:val="00630F6F"/>
    <w:rsid w:val="00631C0C"/>
    <w:rsid w:val="006339E7"/>
    <w:rsid w:val="00634A57"/>
    <w:rsid w:val="00640809"/>
    <w:rsid w:val="0064189C"/>
    <w:rsid w:val="00642174"/>
    <w:rsid w:val="006432A2"/>
    <w:rsid w:val="00644046"/>
    <w:rsid w:val="00644C6D"/>
    <w:rsid w:val="00650D6A"/>
    <w:rsid w:val="00652A89"/>
    <w:rsid w:val="00653717"/>
    <w:rsid w:val="00655105"/>
    <w:rsid w:val="00655BEE"/>
    <w:rsid w:val="006575D4"/>
    <w:rsid w:val="00657C98"/>
    <w:rsid w:val="00657DD9"/>
    <w:rsid w:val="00660D07"/>
    <w:rsid w:val="0066108A"/>
    <w:rsid w:val="0066252E"/>
    <w:rsid w:val="00666542"/>
    <w:rsid w:val="00681A90"/>
    <w:rsid w:val="00682559"/>
    <w:rsid w:val="00687FDC"/>
    <w:rsid w:val="00693BC6"/>
    <w:rsid w:val="0069423D"/>
    <w:rsid w:val="006953DB"/>
    <w:rsid w:val="00695E55"/>
    <w:rsid w:val="006A1C32"/>
    <w:rsid w:val="006A620B"/>
    <w:rsid w:val="006A7FDA"/>
    <w:rsid w:val="006B23AA"/>
    <w:rsid w:val="006B6C91"/>
    <w:rsid w:val="006C286C"/>
    <w:rsid w:val="006C38F5"/>
    <w:rsid w:val="006C40E1"/>
    <w:rsid w:val="006C47ED"/>
    <w:rsid w:val="006D146A"/>
    <w:rsid w:val="006D4943"/>
    <w:rsid w:val="006D5236"/>
    <w:rsid w:val="006D5C10"/>
    <w:rsid w:val="006E25A6"/>
    <w:rsid w:val="006E5559"/>
    <w:rsid w:val="006F0745"/>
    <w:rsid w:val="00707190"/>
    <w:rsid w:val="00707334"/>
    <w:rsid w:val="00710078"/>
    <w:rsid w:val="007157F2"/>
    <w:rsid w:val="0072322A"/>
    <w:rsid w:val="00723B05"/>
    <w:rsid w:val="00730025"/>
    <w:rsid w:val="00730B07"/>
    <w:rsid w:val="00734775"/>
    <w:rsid w:val="00737340"/>
    <w:rsid w:val="0074034D"/>
    <w:rsid w:val="00746B50"/>
    <w:rsid w:val="00752F5D"/>
    <w:rsid w:val="00753E0B"/>
    <w:rsid w:val="00754825"/>
    <w:rsid w:val="00754AE3"/>
    <w:rsid w:val="0076030E"/>
    <w:rsid w:val="00760B5E"/>
    <w:rsid w:val="00761129"/>
    <w:rsid w:val="00775285"/>
    <w:rsid w:val="0078065F"/>
    <w:rsid w:val="00791EED"/>
    <w:rsid w:val="00795AD7"/>
    <w:rsid w:val="007970D4"/>
    <w:rsid w:val="007A21C5"/>
    <w:rsid w:val="007A2ECA"/>
    <w:rsid w:val="007A5D7B"/>
    <w:rsid w:val="007A7475"/>
    <w:rsid w:val="007A7B0C"/>
    <w:rsid w:val="007B1A23"/>
    <w:rsid w:val="007B1A32"/>
    <w:rsid w:val="007B7E93"/>
    <w:rsid w:val="007B7FF5"/>
    <w:rsid w:val="007C2B26"/>
    <w:rsid w:val="007C2D27"/>
    <w:rsid w:val="007C4A73"/>
    <w:rsid w:val="007D2D7C"/>
    <w:rsid w:val="007D6386"/>
    <w:rsid w:val="007E5A91"/>
    <w:rsid w:val="007E6AB9"/>
    <w:rsid w:val="007E7636"/>
    <w:rsid w:val="007E78CD"/>
    <w:rsid w:val="007E7FF7"/>
    <w:rsid w:val="007F309F"/>
    <w:rsid w:val="007F6455"/>
    <w:rsid w:val="007F6820"/>
    <w:rsid w:val="007F74A4"/>
    <w:rsid w:val="00803A4E"/>
    <w:rsid w:val="008163E7"/>
    <w:rsid w:val="00820A35"/>
    <w:rsid w:val="00832465"/>
    <w:rsid w:val="008400A4"/>
    <w:rsid w:val="00844717"/>
    <w:rsid w:val="00846098"/>
    <w:rsid w:val="00846BCB"/>
    <w:rsid w:val="00847958"/>
    <w:rsid w:val="00850200"/>
    <w:rsid w:val="008537F8"/>
    <w:rsid w:val="008542FE"/>
    <w:rsid w:val="00857A09"/>
    <w:rsid w:val="00864B07"/>
    <w:rsid w:val="00866BC4"/>
    <w:rsid w:val="008679AA"/>
    <w:rsid w:val="00867C2D"/>
    <w:rsid w:val="00870A5E"/>
    <w:rsid w:val="0087181C"/>
    <w:rsid w:val="00871B52"/>
    <w:rsid w:val="00876179"/>
    <w:rsid w:val="00880D36"/>
    <w:rsid w:val="008812F0"/>
    <w:rsid w:val="00882C9E"/>
    <w:rsid w:val="00887DFF"/>
    <w:rsid w:val="00890C42"/>
    <w:rsid w:val="00891314"/>
    <w:rsid w:val="00891C58"/>
    <w:rsid w:val="008A08C5"/>
    <w:rsid w:val="008A32E8"/>
    <w:rsid w:val="008C1774"/>
    <w:rsid w:val="008C6BB3"/>
    <w:rsid w:val="008D3727"/>
    <w:rsid w:val="008D6561"/>
    <w:rsid w:val="008D6FDE"/>
    <w:rsid w:val="008E4BD3"/>
    <w:rsid w:val="008E5E42"/>
    <w:rsid w:val="008E6453"/>
    <w:rsid w:val="008F0F33"/>
    <w:rsid w:val="00905132"/>
    <w:rsid w:val="00907963"/>
    <w:rsid w:val="00910571"/>
    <w:rsid w:val="0091177E"/>
    <w:rsid w:val="009166A0"/>
    <w:rsid w:val="00920BD5"/>
    <w:rsid w:val="00922C6A"/>
    <w:rsid w:val="00922E33"/>
    <w:rsid w:val="00923B5B"/>
    <w:rsid w:val="0093061A"/>
    <w:rsid w:val="00934267"/>
    <w:rsid w:val="00937833"/>
    <w:rsid w:val="009406A3"/>
    <w:rsid w:val="0094119B"/>
    <w:rsid w:val="00942B81"/>
    <w:rsid w:val="009430B6"/>
    <w:rsid w:val="009560F4"/>
    <w:rsid w:val="009564E5"/>
    <w:rsid w:val="00956800"/>
    <w:rsid w:val="0096098F"/>
    <w:rsid w:val="009704FC"/>
    <w:rsid w:val="009850A9"/>
    <w:rsid w:val="00986337"/>
    <w:rsid w:val="00987D27"/>
    <w:rsid w:val="00995071"/>
    <w:rsid w:val="009961F4"/>
    <w:rsid w:val="009A0D6D"/>
    <w:rsid w:val="009A57E4"/>
    <w:rsid w:val="009B2805"/>
    <w:rsid w:val="009B33D4"/>
    <w:rsid w:val="009B4AD1"/>
    <w:rsid w:val="009C0AB3"/>
    <w:rsid w:val="009C483D"/>
    <w:rsid w:val="009C56FC"/>
    <w:rsid w:val="009C7AE7"/>
    <w:rsid w:val="009D2EFE"/>
    <w:rsid w:val="009D5962"/>
    <w:rsid w:val="009E119E"/>
    <w:rsid w:val="009E1F73"/>
    <w:rsid w:val="009E5BC0"/>
    <w:rsid w:val="009E6ED6"/>
    <w:rsid w:val="009F5829"/>
    <w:rsid w:val="009F7785"/>
    <w:rsid w:val="00A010A0"/>
    <w:rsid w:val="00A01155"/>
    <w:rsid w:val="00A05D36"/>
    <w:rsid w:val="00A05D8D"/>
    <w:rsid w:val="00A06C0C"/>
    <w:rsid w:val="00A121A2"/>
    <w:rsid w:val="00A138B7"/>
    <w:rsid w:val="00A21DFC"/>
    <w:rsid w:val="00A27307"/>
    <w:rsid w:val="00A34225"/>
    <w:rsid w:val="00A347EC"/>
    <w:rsid w:val="00A36314"/>
    <w:rsid w:val="00A42A73"/>
    <w:rsid w:val="00A43BCA"/>
    <w:rsid w:val="00A45293"/>
    <w:rsid w:val="00A47EE7"/>
    <w:rsid w:val="00A56B57"/>
    <w:rsid w:val="00A604FD"/>
    <w:rsid w:val="00A63500"/>
    <w:rsid w:val="00A65352"/>
    <w:rsid w:val="00A65B2B"/>
    <w:rsid w:val="00A669A4"/>
    <w:rsid w:val="00A74056"/>
    <w:rsid w:val="00A74E89"/>
    <w:rsid w:val="00A75CCC"/>
    <w:rsid w:val="00A760A9"/>
    <w:rsid w:val="00A76E61"/>
    <w:rsid w:val="00A8110C"/>
    <w:rsid w:val="00A81378"/>
    <w:rsid w:val="00A8646D"/>
    <w:rsid w:val="00A8730F"/>
    <w:rsid w:val="00A879FB"/>
    <w:rsid w:val="00A91C21"/>
    <w:rsid w:val="00A93BA0"/>
    <w:rsid w:val="00A957D2"/>
    <w:rsid w:val="00AA0384"/>
    <w:rsid w:val="00AA185C"/>
    <w:rsid w:val="00AB4168"/>
    <w:rsid w:val="00AC5A87"/>
    <w:rsid w:val="00AC62EE"/>
    <w:rsid w:val="00AD154D"/>
    <w:rsid w:val="00AD7209"/>
    <w:rsid w:val="00AE1A65"/>
    <w:rsid w:val="00AE3B7A"/>
    <w:rsid w:val="00AE5250"/>
    <w:rsid w:val="00AF1572"/>
    <w:rsid w:val="00AF657D"/>
    <w:rsid w:val="00B06491"/>
    <w:rsid w:val="00B076D8"/>
    <w:rsid w:val="00B1110C"/>
    <w:rsid w:val="00B118C8"/>
    <w:rsid w:val="00B15E08"/>
    <w:rsid w:val="00B22D4B"/>
    <w:rsid w:val="00B32FB7"/>
    <w:rsid w:val="00B3395C"/>
    <w:rsid w:val="00B42194"/>
    <w:rsid w:val="00B453BE"/>
    <w:rsid w:val="00B47C16"/>
    <w:rsid w:val="00B601F3"/>
    <w:rsid w:val="00B62922"/>
    <w:rsid w:val="00B651FE"/>
    <w:rsid w:val="00B7135B"/>
    <w:rsid w:val="00B75A53"/>
    <w:rsid w:val="00B77258"/>
    <w:rsid w:val="00B801B5"/>
    <w:rsid w:val="00B818B4"/>
    <w:rsid w:val="00B8489D"/>
    <w:rsid w:val="00B93668"/>
    <w:rsid w:val="00B95D64"/>
    <w:rsid w:val="00B97C92"/>
    <w:rsid w:val="00BA07EF"/>
    <w:rsid w:val="00BA48E4"/>
    <w:rsid w:val="00BA726A"/>
    <w:rsid w:val="00BB1062"/>
    <w:rsid w:val="00BB172C"/>
    <w:rsid w:val="00BB2B2A"/>
    <w:rsid w:val="00BB4852"/>
    <w:rsid w:val="00BB621B"/>
    <w:rsid w:val="00BB7C84"/>
    <w:rsid w:val="00BC4DBA"/>
    <w:rsid w:val="00BC526D"/>
    <w:rsid w:val="00BC5C6A"/>
    <w:rsid w:val="00BC5FFE"/>
    <w:rsid w:val="00BD6530"/>
    <w:rsid w:val="00BD71FA"/>
    <w:rsid w:val="00BE3370"/>
    <w:rsid w:val="00BE4AFC"/>
    <w:rsid w:val="00BE750F"/>
    <w:rsid w:val="00BF1377"/>
    <w:rsid w:val="00BF6CE6"/>
    <w:rsid w:val="00C00CA6"/>
    <w:rsid w:val="00C01E2B"/>
    <w:rsid w:val="00C03868"/>
    <w:rsid w:val="00C11FA4"/>
    <w:rsid w:val="00C1424B"/>
    <w:rsid w:val="00C264C8"/>
    <w:rsid w:val="00C31CE7"/>
    <w:rsid w:val="00C34699"/>
    <w:rsid w:val="00C42227"/>
    <w:rsid w:val="00C44878"/>
    <w:rsid w:val="00C5083A"/>
    <w:rsid w:val="00C56904"/>
    <w:rsid w:val="00C61839"/>
    <w:rsid w:val="00C654FD"/>
    <w:rsid w:val="00C676B5"/>
    <w:rsid w:val="00C703E1"/>
    <w:rsid w:val="00C70A1B"/>
    <w:rsid w:val="00C75086"/>
    <w:rsid w:val="00C76A6F"/>
    <w:rsid w:val="00C81FCA"/>
    <w:rsid w:val="00C821BE"/>
    <w:rsid w:val="00C83A28"/>
    <w:rsid w:val="00C86997"/>
    <w:rsid w:val="00C903F9"/>
    <w:rsid w:val="00C93783"/>
    <w:rsid w:val="00C95B2B"/>
    <w:rsid w:val="00CA1C39"/>
    <w:rsid w:val="00CA1DA9"/>
    <w:rsid w:val="00CA43C3"/>
    <w:rsid w:val="00CB0AFE"/>
    <w:rsid w:val="00CB3CA3"/>
    <w:rsid w:val="00CB67CA"/>
    <w:rsid w:val="00CB6F88"/>
    <w:rsid w:val="00CC2FC0"/>
    <w:rsid w:val="00CC6F8B"/>
    <w:rsid w:val="00CC78D8"/>
    <w:rsid w:val="00CD02B4"/>
    <w:rsid w:val="00CD13EC"/>
    <w:rsid w:val="00CD3C7A"/>
    <w:rsid w:val="00CD459A"/>
    <w:rsid w:val="00CD5845"/>
    <w:rsid w:val="00CE1052"/>
    <w:rsid w:val="00CE31E6"/>
    <w:rsid w:val="00CE5555"/>
    <w:rsid w:val="00CF2744"/>
    <w:rsid w:val="00CF42CC"/>
    <w:rsid w:val="00D01B98"/>
    <w:rsid w:val="00D01F43"/>
    <w:rsid w:val="00D06F04"/>
    <w:rsid w:val="00D07017"/>
    <w:rsid w:val="00D074AC"/>
    <w:rsid w:val="00D21282"/>
    <w:rsid w:val="00D24828"/>
    <w:rsid w:val="00D25C81"/>
    <w:rsid w:val="00D334A8"/>
    <w:rsid w:val="00D34D21"/>
    <w:rsid w:val="00D36C24"/>
    <w:rsid w:val="00D37194"/>
    <w:rsid w:val="00D418C3"/>
    <w:rsid w:val="00D42A89"/>
    <w:rsid w:val="00D45BF2"/>
    <w:rsid w:val="00D46D16"/>
    <w:rsid w:val="00D50F3C"/>
    <w:rsid w:val="00D52A99"/>
    <w:rsid w:val="00D52BCE"/>
    <w:rsid w:val="00D53317"/>
    <w:rsid w:val="00D56451"/>
    <w:rsid w:val="00D6016B"/>
    <w:rsid w:val="00D6190C"/>
    <w:rsid w:val="00D61AB6"/>
    <w:rsid w:val="00D647C7"/>
    <w:rsid w:val="00D66348"/>
    <w:rsid w:val="00D770E9"/>
    <w:rsid w:val="00D803AF"/>
    <w:rsid w:val="00D8461E"/>
    <w:rsid w:val="00D870EF"/>
    <w:rsid w:val="00D906E1"/>
    <w:rsid w:val="00D95358"/>
    <w:rsid w:val="00D95BE9"/>
    <w:rsid w:val="00D97CED"/>
    <w:rsid w:val="00DA4A4B"/>
    <w:rsid w:val="00DA7BB4"/>
    <w:rsid w:val="00DB3BC4"/>
    <w:rsid w:val="00DB7595"/>
    <w:rsid w:val="00DC0924"/>
    <w:rsid w:val="00DC2276"/>
    <w:rsid w:val="00DC23A5"/>
    <w:rsid w:val="00DC76B9"/>
    <w:rsid w:val="00DD0BD7"/>
    <w:rsid w:val="00DD0C4A"/>
    <w:rsid w:val="00DD303C"/>
    <w:rsid w:val="00DD74FD"/>
    <w:rsid w:val="00DE12E4"/>
    <w:rsid w:val="00DE1C34"/>
    <w:rsid w:val="00DE3B03"/>
    <w:rsid w:val="00DF00CB"/>
    <w:rsid w:val="00DF3C0D"/>
    <w:rsid w:val="00E00876"/>
    <w:rsid w:val="00E053CD"/>
    <w:rsid w:val="00E0583E"/>
    <w:rsid w:val="00E05C70"/>
    <w:rsid w:val="00E1161F"/>
    <w:rsid w:val="00E11C49"/>
    <w:rsid w:val="00E12A8E"/>
    <w:rsid w:val="00E15F10"/>
    <w:rsid w:val="00E23C72"/>
    <w:rsid w:val="00E243FB"/>
    <w:rsid w:val="00E24C9B"/>
    <w:rsid w:val="00E42579"/>
    <w:rsid w:val="00E4423C"/>
    <w:rsid w:val="00E4482A"/>
    <w:rsid w:val="00E47B32"/>
    <w:rsid w:val="00E5488C"/>
    <w:rsid w:val="00E57C53"/>
    <w:rsid w:val="00E65DBE"/>
    <w:rsid w:val="00E73E69"/>
    <w:rsid w:val="00E766EA"/>
    <w:rsid w:val="00E774E7"/>
    <w:rsid w:val="00E77C32"/>
    <w:rsid w:val="00E8154E"/>
    <w:rsid w:val="00E83A22"/>
    <w:rsid w:val="00E83C1B"/>
    <w:rsid w:val="00E86A95"/>
    <w:rsid w:val="00E9537E"/>
    <w:rsid w:val="00EA4693"/>
    <w:rsid w:val="00EA732E"/>
    <w:rsid w:val="00EB29B2"/>
    <w:rsid w:val="00EB74F9"/>
    <w:rsid w:val="00EC4597"/>
    <w:rsid w:val="00EC6F7B"/>
    <w:rsid w:val="00ED23C5"/>
    <w:rsid w:val="00ED3510"/>
    <w:rsid w:val="00ED7EBB"/>
    <w:rsid w:val="00EF0C37"/>
    <w:rsid w:val="00EF1CD9"/>
    <w:rsid w:val="00EF4FE0"/>
    <w:rsid w:val="00EF59D3"/>
    <w:rsid w:val="00EF78D5"/>
    <w:rsid w:val="00F00F81"/>
    <w:rsid w:val="00F070C0"/>
    <w:rsid w:val="00F07E4B"/>
    <w:rsid w:val="00F11E0B"/>
    <w:rsid w:val="00F1530A"/>
    <w:rsid w:val="00F17B0D"/>
    <w:rsid w:val="00F21571"/>
    <w:rsid w:val="00F247AB"/>
    <w:rsid w:val="00F24CC3"/>
    <w:rsid w:val="00F2732C"/>
    <w:rsid w:val="00F30016"/>
    <w:rsid w:val="00F32C01"/>
    <w:rsid w:val="00F4055E"/>
    <w:rsid w:val="00F4231F"/>
    <w:rsid w:val="00F51986"/>
    <w:rsid w:val="00F52EB8"/>
    <w:rsid w:val="00F57235"/>
    <w:rsid w:val="00F60203"/>
    <w:rsid w:val="00F6183C"/>
    <w:rsid w:val="00F65B16"/>
    <w:rsid w:val="00F70F21"/>
    <w:rsid w:val="00F71852"/>
    <w:rsid w:val="00F748DA"/>
    <w:rsid w:val="00F815ED"/>
    <w:rsid w:val="00F83A2F"/>
    <w:rsid w:val="00F867D4"/>
    <w:rsid w:val="00F91B22"/>
    <w:rsid w:val="00F92729"/>
    <w:rsid w:val="00F932D6"/>
    <w:rsid w:val="00F96CEF"/>
    <w:rsid w:val="00FA0719"/>
    <w:rsid w:val="00FA3ABD"/>
    <w:rsid w:val="00FA4BEE"/>
    <w:rsid w:val="00FA53E3"/>
    <w:rsid w:val="00FA60E8"/>
    <w:rsid w:val="00FA7F1D"/>
    <w:rsid w:val="00FB2529"/>
    <w:rsid w:val="00FB2B45"/>
    <w:rsid w:val="00FB35C5"/>
    <w:rsid w:val="00FC254B"/>
    <w:rsid w:val="00FC4202"/>
    <w:rsid w:val="00FC619B"/>
    <w:rsid w:val="00FD0788"/>
    <w:rsid w:val="00FD0E10"/>
    <w:rsid w:val="00FD1172"/>
    <w:rsid w:val="00FD243C"/>
    <w:rsid w:val="00FD587A"/>
    <w:rsid w:val="00FD6D10"/>
    <w:rsid w:val="00FE02AB"/>
    <w:rsid w:val="00FE060E"/>
    <w:rsid w:val="00FE49E6"/>
    <w:rsid w:val="00FF7898"/>
    <w:rsid w:val="0AC2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48"/>
    <w:qFormat/>
    <w:uiPriority w:val="9"/>
    <w:pPr>
      <w:keepNext/>
      <w:keepLines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50"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51"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unhideWhenUsed/>
    <w:qFormat/>
    <w:uiPriority w:val="9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9"/>
    <w:semiHidden/>
    <w:unhideWhenUsed/>
    <w:qFormat/>
    <w:uiPriority w:val="9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60"/>
    <w:semiHidden/>
    <w:unhideWhenUsed/>
    <w:qFormat/>
    <w:uiPriority w:val="9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next w:val="1"/>
    <w:link w:val="61"/>
    <w:semiHidden/>
    <w:unhideWhenUsed/>
    <w:qFormat/>
    <w:uiPriority w:val="9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62"/>
    <w:semiHidden/>
    <w:unhideWhenUsed/>
    <w:qFormat/>
    <w:uiPriority w:val="9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63"/>
    <w:semiHidden/>
    <w:unhideWhenUsed/>
    <w:qFormat/>
    <w:uiPriority w:val="9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1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/>
      <w:jc w:val="center"/>
    </w:pPr>
    <w:rPr>
      <w:bCs/>
      <w:sz w:val="26"/>
      <w:szCs w:val="26"/>
    </w:rPr>
  </w:style>
  <w:style w:type="character" w:styleId="15">
    <w:name w:val="annotation reference"/>
    <w:basedOn w:val="11"/>
    <w:unhideWhenUsed/>
    <w:uiPriority w:val="0"/>
    <w:rPr>
      <w:sz w:val="16"/>
      <w:szCs w:val="16"/>
    </w:rPr>
  </w:style>
  <w:style w:type="paragraph" w:styleId="16">
    <w:name w:val="annotation text"/>
    <w:basedOn w:val="1"/>
    <w:link w:val="32"/>
    <w:unhideWhenUsed/>
    <w:uiPriority w:val="0"/>
    <w:rPr>
      <w:sz w:val="20"/>
      <w:szCs w:val="20"/>
    </w:rPr>
  </w:style>
  <w:style w:type="paragraph" w:styleId="17">
    <w:name w:val="annotation subject"/>
    <w:basedOn w:val="16"/>
    <w:next w:val="16"/>
    <w:link w:val="33"/>
    <w:semiHidden/>
    <w:unhideWhenUsed/>
    <w:uiPriority w:val="99"/>
    <w:rPr>
      <w:b/>
      <w:bCs/>
    </w:rPr>
  </w:style>
  <w:style w:type="character" w:styleId="18">
    <w:name w:val="Emphasis"/>
    <w:basedOn w:val="11"/>
    <w:qFormat/>
    <w:uiPriority w:val="20"/>
    <w:rPr>
      <w:i/>
      <w:iCs/>
    </w:rPr>
  </w:style>
  <w:style w:type="character" w:styleId="19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20">
    <w:name w:val="footer"/>
    <w:basedOn w:val="1"/>
    <w:link w:val="40"/>
    <w:unhideWhenUsed/>
    <w:uiPriority w:val="99"/>
    <w:pPr>
      <w:tabs>
        <w:tab w:val="center" w:pos="4680"/>
        <w:tab w:val="right" w:pos="9360"/>
      </w:tabs>
    </w:pPr>
  </w:style>
  <w:style w:type="paragraph" w:styleId="21">
    <w:name w:val="header"/>
    <w:basedOn w:val="1"/>
    <w:link w:val="39"/>
    <w:unhideWhenUsed/>
    <w:uiPriority w:val="99"/>
    <w:pPr>
      <w:tabs>
        <w:tab w:val="center" w:pos="4680"/>
        <w:tab w:val="right" w:pos="9360"/>
      </w:tabs>
    </w:pPr>
  </w:style>
  <w:style w:type="character" w:styleId="22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3">
    <w:name w:val="Normal (Web)"/>
    <w:basedOn w:val="1"/>
    <w:unhideWhenUsed/>
    <w:uiPriority w:val="99"/>
    <w:pPr>
      <w:spacing w:before="100" w:beforeAutospacing="1" w:after="100" w:afterAutospacing="1"/>
    </w:pPr>
  </w:style>
  <w:style w:type="character" w:styleId="24">
    <w:name w:val="Strong"/>
    <w:basedOn w:val="11"/>
    <w:qFormat/>
    <w:uiPriority w:val="22"/>
    <w:rPr>
      <w:b/>
      <w:bCs/>
    </w:rPr>
  </w:style>
  <w:style w:type="table" w:styleId="2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6">
    <w:name w:val="table of figures"/>
    <w:basedOn w:val="1"/>
    <w:next w:val="1"/>
    <w:unhideWhenUsed/>
    <w:uiPriority w:val="99"/>
    <w:pPr>
      <w:spacing w:line="360" w:lineRule="auto"/>
    </w:pPr>
    <w:rPr>
      <w:sz w:val="26"/>
    </w:rPr>
  </w:style>
  <w:style w:type="paragraph" w:styleId="27">
    <w:name w:val="toc 1"/>
    <w:basedOn w:val="1"/>
    <w:next w:val="1"/>
    <w:autoRedefine/>
    <w:unhideWhenUsed/>
    <w:uiPriority w:val="39"/>
    <w:pPr>
      <w:spacing w:line="360" w:lineRule="auto"/>
    </w:pPr>
    <w:rPr>
      <w:sz w:val="26"/>
    </w:rPr>
  </w:style>
  <w:style w:type="paragraph" w:styleId="28">
    <w:name w:val="toc 2"/>
    <w:basedOn w:val="1"/>
    <w:next w:val="1"/>
    <w:autoRedefine/>
    <w:unhideWhenUsed/>
    <w:uiPriority w:val="39"/>
    <w:pPr>
      <w:spacing w:line="360" w:lineRule="auto"/>
      <w:ind w:left="720"/>
    </w:pPr>
    <w:rPr>
      <w:sz w:val="26"/>
    </w:rPr>
  </w:style>
  <w:style w:type="paragraph" w:styleId="29">
    <w:name w:val="toc 3"/>
    <w:basedOn w:val="1"/>
    <w:next w:val="1"/>
    <w:autoRedefine/>
    <w:unhideWhenUsed/>
    <w:uiPriority w:val="39"/>
    <w:pPr>
      <w:spacing w:line="360" w:lineRule="auto"/>
      <w:ind w:left="1440"/>
    </w:pPr>
    <w:rPr>
      <w:sz w:val="26"/>
    </w:rPr>
  </w:style>
  <w:style w:type="paragraph" w:styleId="30">
    <w:name w:val="toc 4"/>
    <w:basedOn w:val="1"/>
    <w:next w:val="1"/>
    <w:autoRedefine/>
    <w:unhideWhenUsed/>
    <w:uiPriority w:val="39"/>
    <w:pPr>
      <w:spacing w:line="360" w:lineRule="auto"/>
      <w:ind w:left="2160"/>
    </w:pPr>
    <w:rPr>
      <w:sz w:val="26"/>
    </w:rPr>
  </w:style>
  <w:style w:type="character" w:customStyle="1" w:styleId="31">
    <w:name w:val="Balloon Text Char"/>
    <w:basedOn w:val="11"/>
    <w:link w:val="13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32">
    <w:name w:val="Comment Text Char"/>
    <w:basedOn w:val="11"/>
    <w:link w:val="16"/>
    <w:uiPriority w:val="0"/>
    <w:rPr>
      <w:rFonts w:eastAsia="Times New Roman" w:cs="Times New Roman"/>
      <w:sz w:val="20"/>
      <w:szCs w:val="20"/>
    </w:rPr>
  </w:style>
  <w:style w:type="character" w:customStyle="1" w:styleId="33">
    <w:name w:val="Comment Subject Char"/>
    <w:basedOn w:val="32"/>
    <w:link w:val="17"/>
    <w:semiHidden/>
    <w:uiPriority w:val="99"/>
    <w:rPr>
      <w:rFonts w:eastAsia="Times New Roman" w:cs="Times New Roman"/>
      <w:b/>
      <w:bCs/>
      <w:sz w:val="20"/>
      <w:szCs w:val="20"/>
    </w:rPr>
  </w:style>
  <w:style w:type="paragraph" w:customStyle="1" w:styleId="34">
    <w:name w:val="Tiêu đề các trang mở đầu"/>
    <w:basedOn w:val="1"/>
    <w:link w:val="36"/>
    <w:qFormat/>
    <w:uiPriority w:val="0"/>
    <w:pPr>
      <w:tabs>
        <w:tab w:val="center" w:pos="6379"/>
      </w:tabs>
      <w:spacing w:after="200" w:line="276" w:lineRule="auto"/>
      <w:jc w:val="center"/>
    </w:pPr>
    <w:rPr>
      <w:b/>
      <w:sz w:val="32"/>
      <w:szCs w:val="32"/>
    </w:rPr>
  </w:style>
  <w:style w:type="paragraph" w:customStyle="1" w:styleId="35">
    <w:name w:val="Nội dung văn bản"/>
    <w:basedOn w:val="1"/>
    <w:link w:val="38"/>
    <w:qFormat/>
    <w:uiPriority w:val="0"/>
    <w:pPr>
      <w:spacing w:line="360" w:lineRule="auto"/>
      <w:ind w:firstLine="720"/>
      <w:jc w:val="both"/>
    </w:pPr>
    <w:rPr>
      <w:sz w:val="26"/>
      <w:szCs w:val="26"/>
    </w:rPr>
  </w:style>
  <w:style w:type="character" w:customStyle="1" w:styleId="36">
    <w:name w:val="Tiêu đề các trang mở đầu Char"/>
    <w:basedOn w:val="11"/>
    <w:link w:val="34"/>
    <w:uiPriority w:val="0"/>
    <w:rPr>
      <w:rFonts w:eastAsia="Times New Roman" w:cs="Times New Roman"/>
      <w:b/>
      <w:sz w:val="32"/>
      <w:szCs w:val="32"/>
    </w:rPr>
  </w:style>
  <w:style w:type="paragraph" w:customStyle="1" w:styleId="3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character" w:customStyle="1" w:styleId="38">
    <w:name w:val="Nội dung văn bản Char"/>
    <w:basedOn w:val="11"/>
    <w:link w:val="35"/>
    <w:uiPriority w:val="0"/>
    <w:rPr>
      <w:rFonts w:eastAsia="Times New Roman" w:cs="Times New Roman"/>
      <w:sz w:val="26"/>
      <w:szCs w:val="26"/>
    </w:rPr>
  </w:style>
  <w:style w:type="character" w:customStyle="1" w:styleId="39">
    <w:name w:val="Header Char"/>
    <w:basedOn w:val="11"/>
    <w:link w:val="21"/>
    <w:uiPriority w:val="99"/>
    <w:rPr>
      <w:rFonts w:eastAsia="Times New Roman" w:cs="Times New Roman"/>
      <w:szCs w:val="24"/>
    </w:rPr>
  </w:style>
  <w:style w:type="character" w:customStyle="1" w:styleId="40">
    <w:name w:val="Footer Char"/>
    <w:basedOn w:val="11"/>
    <w:link w:val="20"/>
    <w:uiPriority w:val="99"/>
    <w:rPr>
      <w:rFonts w:eastAsia="Times New Roman" w:cs="Times New Roman"/>
      <w:szCs w:val="24"/>
    </w:rPr>
  </w:style>
  <w:style w:type="paragraph" w:customStyle="1" w:styleId="41">
    <w:name w:val="Chương"/>
    <w:basedOn w:val="1"/>
    <w:link w:val="43"/>
    <w:qFormat/>
    <w:uiPriority w:val="0"/>
    <w:pPr>
      <w:tabs>
        <w:tab w:val="center" w:pos="6379"/>
      </w:tabs>
      <w:spacing w:line="360" w:lineRule="auto"/>
    </w:pPr>
    <w:rPr>
      <w:b/>
      <w:sz w:val="32"/>
      <w:szCs w:val="32"/>
    </w:rPr>
  </w:style>
  <w:style w:type="paragraph" w:customStyle="1" w:styleId="42">
    <w:name w:val="Tiểu mục cấp 1"/>
    <w:basedOn w:val="1"/>
    <w:link w:val="45"/>
    <w:qFormat/>
    <w:uiPriority w:val="0"/>
    <w:pPr>
      <w:tabs>
        <w:tab w:val="center" w:pos="6379"/>
      </w:tabs>
      <w:spacing w:line="360" w:lineRule="auto"/>
    </w:pPr>
    <w:rPr>
      <w:b/>
      <w:sz w:val="28"/>
      <w:szCs w:val="28"/>
    </w:rPr>
  </w:style>
  <w:style w:type="character" w:customStyle="1" w:styleId="43">
    <w:name w:val="Chương Char"/>
    <w:basedOn w:val="11"/>
    <w:link w:val="41"/>
    <w:uiPriority w:val="0"/>
    <w:rPr>
      <w:rFonts w:eastAsia="Times New Roman" w:cs="Times New Roman"/>
      <w:b/>
      <w:sz w:val="32"/>
      <w:szCs w:val="32"/>
    </w:rPr>
  </w:style>
  <w:style w:type="paragraph" w:customStyle="1" w:styleId="44">
    <w:name w:val="Tiểu mục cấp 2"/>
    <w:basedOn w:val="1"/>
    <w:link w:val="47"/>
    <w:qFormat/>
    <w:uiPriority w:val="0"/>
    <w:pPr>
      <w:tabs>
        <w:tab w:val="center" w:pos="6379"/>
      </w:tabs>
      <w:spacing w:line="360" w:lineRule="auto"/>
    </w:pPr>
    <w:rPr>
      <w:b/>
      <w:i/>
      <w:sz w:val="28"/>
      <w:szCs w:val="26"/>
    </w:rPr>
  </w:style>
  <w:style w:type="character" w:customStyle="1" w:styleId="45">
    <w:name w:val="Tiểu mục cấp 1 Char"/>
    <w:basedOn w:val="11"/>
    <w:link w:val="42"/>
    <w:uiPriority w:val="0"/>
    <w:rPr>
      <w:rFonts w:eastAsia="Times New Roman" w:cs="Times New Roman"/>
      <w:b/>
      <w:sz w:val="28"/>
      <w:szCs w:val="28"/>
    </w:rPr>
  </w:style>
  <w:style w:type="paragraph" w:customStyle="1" w:styleId="46">
    <w:name w:val="Tiểu mục cấp 3"/>
    <w:basedOn w:val="1"/>
    <w:link w:val="49"/>
    <w:qFormat/>
    <w:uiPriority w:val="0"/>
    <w:pPr>
      <w:tabs>
        <w:tab w:val="center" w:pos="6379"/>
      </w:tabs>
      <w:spacing w:line="360" w:lineRule="auto"/>
    </w:pPr>
    <w:rPr>
      <w:sz w:val="28"/>
      <w:szCs w:val="26"/>
    </w:rPr>
  </w:style>
  <w:style w:type="character" w:customStyle="1" w:styleId="47">
    <w:name w:val="Tiểu mục cấp 2 Char"/>
    <w:basedOn w:val="11"/>
    <w:link w:val="44"/>
    <w:uiPriority w:val="0"/>
    <w:rPr>
      <w:rFonts w:eastAsia="Times New Roman" w:cs="Times New Roman"/>
      <w:b/>
      <w:i/>
      <w:sz w:val="28"/>
      <w:szCs w:val="26"/>
    </w:rPr>
  </w:style>
  <w:style w:type="character" w:customStyle="1" w:styleId="4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9">
    <w:name w:val="Tiểu mục cấp 3 Char"/>
    <w:basedOn w:val="11"/>
    <w:link w:val="46"/>
    <w:uiPriority w:val="0"/>
    <w:rPr>
      <w:rFonts w:eastAsia="Times New Roman" w:cs="Times New Roman"/>
      <w:sz w:val="28"/>
      <w:szCs w:val="26"/>
    </w:rPr>
  </w:style>
  <w:style w:type="character" w:customStyle="1" w:styleId="5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5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Cs w:val="24"/>
      <w14:textFill>
        <w14:solidFill>
          <w14:schemeClr w14:val="accent1"/>
        </w14:solidFill>
      </w14:textFill>
    </w:rPr>
  </w:style>
  <w:style w:type="character" w:customStyle="1" w:styleId="52">
    <w:name w:val="Heading 4 Char"/>
    <w:basedOn w:val="11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Cs w:val="24"/>
      <w14:textFill>
        <w14:solidFill>
          <w14:schemeClr w14:val="accent1"/>
        </w14:solidFill>
      </w14:textFill>
    </w:rPr>
  </w:style>
  <w:style w:type="paragraph" w:customStyle="1" w:styleId="53">
    <w:name w:val="Bảng biểu - nội dung"/>
    <w:basedOn w:val="37"/>
    <w:link w:val="54"/>
    <w:qFormat/>
    <w:uiPriority w:val="0"/>
    <w:pPr>
      <w:spacing w:after="120" w:line="360" w:lineRule="auto"/>
      <w:ind w:firstLine="720"/>
      <w:jc w:val="both"/>
    </w:pPr>
    <w:rPr>
      <w:color w:val="auto"/>
      <w:sz w:val="26"/>
      <w:szCs w:val="26"/>
    </w:rPr>
  </w:style>
  <w:style w:type="character" w:customStyle="1" w:styleId="54">
    <w:name w:val="Bảng biểu - nội dung Char"/>
    <w:basedOn w:val="38"/>
    <w:link w:val="53"/>
    <w:uiPriority w:val="0"/>
    <w:rPr>
      <w:rFonts w:eastAsia="Times New Roman" w:cs="Times New Roman"/>
      <w:sz w:val="26"/>
      <w:szCs w:val="26"/>
    </w:rPr>
  </w:style>
  <w:style w:type="paragraph" w:customStyle="1" w:styleId="55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56">
    <w:name w:val="List Paragraph"/>
    <w:basedOn w:val="1"/>
    <w:qFormat/>
    <w:uiPriority w:val="34"/>
    <w:pPr>
      <w:ind w:left="720"/>
      <w:contextualSpacing/>
    </w:pPr>
  </w:style>
  <w:style w:type="character" w:customStyle="1" w:styleId="57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58">
    <w:name w:val="break-words"/>
    <w:basedOn w:val="1"/>
    <w:uiPriority w:val="0"/>
    <w:pPr>
      <w:spacing w:before="100" w:beforeAutospacing="1" w:after="100" w:afterAutospacing="1"/>
    </w:pPr>
  </w:style>
  <w:style w:type="character" w:customStyle="1" w:styleId="59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376092" w:themeColor="accent1" w:themeShade="BF"/>
      <w:szCs w:val="24"/>
    </w:rPr>
  </w:style>
  <w:style w:type="character" w:customStyle="1" w:styleId="60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  <w:szCs w:val="24"/>
    </w:rPr>
  </w:style>
  <w:style w:type="character" w:customStyle="1" w:styleId="61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  <w:szCs w:val="24"/>
    </w:rPr>
  </w:style>
  <w:style w:type="character" w:customStyle="1" w:styleId="62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63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64">
    <w:name w:val="msonormal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xampp2\htdocs\webud-midterm-spa\SP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664903-A53C-470F-9972-696ACC6B3D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SPA</Template>
  <Pages>9</Pages>
  <Words>8318</Words>
  <Characters>47419</Characters>
  <Lines>395</Lines>
  <Paragraphs>111</Paragraphs>
  <TotalTime>46</TotalTime>
  <ScaleCrop>false</ScaleCrop>
  <LinksUpToDate>false</LinksUpToDate>
  <CharactersWithSpaces>55626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2025-05-21T14:35:00Z</dcterms:created>
  <dc:creator>asus</dc:creator>
  <cp:lastModifiedBy>Kiệt Trần Anh</cp:lastModifiedBy>
  <dcterms:modified xsi:type="dcterms:W3CDTF">2025-12-30T06:35:59Z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7B2BE787F23F4E80AD3ABF6690F722FE_12</vt:lpwstr>
  </property>
</Properties>
</file>